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81BC29" w14:textId="77777777" w:rsidR="00C11074" w:rsidRDefault="00C11074" w:rsidP="00C11074">
      <w:pPr>
        <w:pStyle w:val="List"/>
      </w:pPr>
      <w:r>
        <w:t xml:space="preserve">Project Proposal: Air Quality Prediction </w:t>
      </w:r>
    </w:p>
    <w:p w14:paraId="3B1C791D" w14:textId="77777777" w:rsidR="00C11074" w:rsidRDefault="00C11074" w:rsidP="00C11074">
      <w:pPr>
        <w:pStyle w:val="List"/>
      </w:pPr>
    </w:p>
    <w:p w14:paraId="4E5F3011" w14:textId="77777777" w:rsidR="00C11074" w:rsidRDefault="00C11074" w:rsidP="00C11074">
      <w:pPr>
        <w:pStyle w:val="List"/>
      </w:pPr>
      <w:r>
        <w:t xml:space="preserve">What is the problem that you will be investigating? Why is it interesting? </w:t>
      </w:r>
    </w:p>
    <w:p w14:paraId="34C3D08C" w14:textId="77777777" w:rsidR="00C11074" w:rsidRDefault="00C11074" w:rsidP="00C11074">
      <w:pPr>
        <w:pStyle w:val="List"/>
      </w:pPr>
    </w:p>
    <w:p w14:paraId="57245291" w14:textId="77777777" w:rsidR="00C11074" w:rsidRDefault="00C11074" w:rsidP="00C11074">
      <w:pPr>
        <w:pStyle w:val="List"/>
      </w:pPr>
      <w:r>
        <w:t xml:space="preserve">We're investigating whether we can predict air quality levels in Houston 24-48 hours in advance using historical air quality data, weather conditions, and other environmental factors. Houston has variable (bad in certain areas) air quality in Texas due to its heavy industrial presence, refineries, and traffic, which makes this a real problem affecting people's daily lives. Being able to predict poor air quality days would maybe help people plan outdoor activities, allow people with asthma or respiratory issues to take precautions, and potentially inform policy decisions about industrial operations. </w:t>
      </w:r>
    </w:p>
    <w:p w14:paraId="278057FF" w14:textId="77777777" w:rsidR="00C11074" w:rsidRDefault="00C11074" w:rsidP="00C11074">
      <w:pPr>
        <w:pStyle w:val="List"/>
      </w:pPr>
    </w:p>
    <w:p w14:paraId="01BCAAE1" w14:textId="77777777" w:rsidR="00C11074" w:rsidRDefault="00C11074" w:rsidP="00C11074">
      <w:pPr>
        <w:pStyle w:val="List"/>
      </w:pPr>
      <w:r>
        <w:t xml:space="preserve">This is interesting because air quality is influenced by many factors: weather patterns, traffic, industrial emissions, even time of day and day of week, and we hope machine learning might be able to find patterns that aren't obvious. It's also just a practical problem where even some kind of prediction accuracy could be useful, and we have access to real data from government monitoring stations. </w:t>
      </w:r>
    </w:p>
    <w:p w14:paraId="3DF43A07" w14:textId="77777777" w:rsidR="00C11074" w:rsidRDefault="00C11074" w:rsidP="00C11074">
      <w:pPr>
        <w:pStyle w:val="List"/>
      </w:pPr>
    </w:p>
    <w:p w14:paraId="5D62F28A" w14:textId="77777777" w:rsidR="00C11074" w:rsidRDefault="00C11074" w:rsidP="00C11074">
      <w:pPr>
        <w:pStyle w:val="List"/>
      </w:pPr>
      <w:r>
        <w:t xml:space="preserve">What reading will you examine to provide context and background? </w:t>
      </w:r>
    </w:p>
    <w:p w14:paraId="37FF7A5D" w14:textId="77777777" w:rsidR="00C11074" w:rsidRDefault="00C11074" w:rsidP="00C11074">
      <w:pPr>
        <w:pStyle w:val="List"/>
      </w:pPr>
    </w:p>
    <w:p w14:paraId="5F0620A5" w14:textId="77777777" w:rsidR="00C11074" w:rsidRDefault="00C11074" w:rsidP="00C11074">
      <w:pPr>
        <w:pStyle w:val="List"/>
      </w:pPr>
      <w:r>
        <w:t xml:space="preserve">We’ll look at research on air quality prediction and time series forecasting: </w:t>
      </w:r>
    </w:p>
    <w:p w14:paraId="091F3223" w14:textId="77777777" w:rsidR="00C11074" w:rsidRDefault="00C11074" w:rsidP="00C11074">
      <w:pPr>
        <w:pStyle w:val="List"/>
      </w:pPr>
    </w:p>
    <w:p w14:paraId="0CD3142D" w14:textId="77777777" w:rsidR="00C11074" w:rsidRDefault="00C11074" w:rsidP="00C11074">
      <w:pPr>
        <w:pStyle w:val="List"/>
      </w:pPr>
      <w:r>
        <w:t xml:space="preserve">EPA documentation on AQI and what different pollutants mean </w:t>
      </w:r>
    </w:p>
    <w:p w14:paraId="18B9C350" w14:textId="77777777" w:rsidR="00C11074" w:rsidRDefault="00C11074" w:rsidP="00C11074">
      <w:pPr>
        <w:pStyle w:val="List"/>
      </w:pPr>
    </w:p>
    <w:p w14:paraId="29869A0C" w14:textId="77777777" w:rsidR="00C11074" w:rsidRDefault="00C11074" w:rsidP="00C11074">
      <w:pPr>
        <w:pStyle w:val="List"/>
      </w:pPr>
      <w:r>
        <w:t xml:space="preserve">Papers on using ML for environmental prediction </w:t>
      </w:r>
    </w:p>
    <w:p w14:paraId="2BD08ADD" w14:textId="77777777" w:rsidR="00C11074" w:rsidRDefault="00C11074" w:rsidP="00C11074">
      <w:pPr>
        <w:pStyle w:val="List"/>
      </w:pPr>
    </w:p>
    <w:p w14:paraId="7A6C0537" w14:textId="77777777" w:rsidR="00C11074" w:rsidRDefault="00C11074" w:rsidP="00C11074">
      <w:pPr>
        <w:pStyle w:val="List"/>
      </w:pPr>
      <w:r>
        <w:t xml:space="preserve">Sources on Houston’s air quality challenges and pollution sources  </w:t>
      </w:r>
    </w:p>
    <w:p w14:paraId="1D111362" w14:textId="77777777" w:rsidR="00C11074" w:rsidRDefault="00C11074" w:rsidP="00C11074">
      <w:pPr>
        <w:pStyle w:val="List"/>
      </w:pPr>
    </w:p>
    <w:p w14:paraId="33214894" w14:textId="77777777" w:rsidR="00C11074" w:rsidRDefault="00C11074" w:rsidP="00C11074">
      <w:pPr>
        <w:pStyle w:val="List"/>
      </w:pPr>
      <w:r>
        <w:t xml:space="preserve">Documentation on the weather’s impact on air quality </w:t>
      </w:r>
    </w:p>
    <w:p w14:paraId="1EEA3587" w14:textId="77777777" w:rsidR="00C11074" w:rsidRDefault="00C11074" w:rsidP="00C11074">
      <w:pPr>
        <w:pStyle w:val="List"/>
      </w:pPr>
    </w:p>
    <w:p w14:paraId="1A1434C4" w14:textId="77777777" w:rsidR="00C11074" w:rsidRDefault="00C11074" w:rsidP="00C11074">
      <w:pPr>
        <w:pStyle w:val="List"/>
      </w:pPr>
      <w:r>
        <w:t xml:space="preserve">Information about different pollutants (PM2.5, PM10, ozone, NO2, etc.) and their health effects </w:t>
      </w:r>
    </w:p>
    <w:p w14:paraId="143909F0" w14:textId="77777777" w:rsidR="00C11074" w:rsidRDefault="00C11074" w:rsidP="00C11074">
      <w:pPr>
        <w:pStyle w:val="List"/>
      </w:pPr>
    </w:p>
    <w:p w14:paraId="6B3F01A5" w14:textId="77777777" w:rsidR="00C11074" w:rsidRDefault="00C11074" w:rsidP="00C11074">
      <w:pPr>
        <w:pStyle w:val="List"/>
      </w:pPr>
      <w:r>
        <w:t xml:space="preserve">We can look at existing Kaggle notebooks doing similar predictions in other cities </w:t>
      </w:r>
    </w:p>
    <w:p w14:paraId="6B2EFF64" w14:textId="77777777" w:rsidR="00C11074" w:rsidRDefault="00C11074" w:rsidP="00C11074">
      <w:pPr>
        <w:pStyle w:val="List"/>
      </w:pPr>
    </w:p>
    <w:p w14:paraId="05088143" w14:textId="77777777" w:rsidR="00C11074" w:rsidRDefault="00C11074" w:rsidP="00C11074">
      <w:pPr>
        <w:pStyle w:val="List"/>
      </w:pPr>
      <w:r>
        <w:t xml:space="preserve">https://www.airnow.gov/publications/air-quality-index/technical-assistance-document-for-reporting-the-daily-aqi/ </w:t>
      </w:r>
    </w:p>
    <w:p w14:paraId="3253AA67" w14:textId="77777777" w:rsidR="00C11074" w:rsidRDefault="00C11074" w:rsidP="00C11074">
      <w:pPr>
        <w:pStyle w:val="List"/>
      </w:pPr>
    </w:p>
    <w:p w14:paraId="4EBCFAB3" w14:textId="77777777" w:rsidR="00C11074" w:rsidRDefault="00C11074" w:rsidP="00C11074">
      <w:pPr>
        <w:pStyle w:val="List"/>
      </w:pPr>
      <w:r>
        <w:t xml:space="preserve">We’re also going to look at the technical side of things, like how to handle time series data (or live data), deal with missing values from sensors, and preventing lookahead bias when making predictions. </w:t>
      </w:r>
    </w:p>
    <w:p w14:paraId="42EA713B" w14:textId="77777777" w:rsidR="00C11074" w:rsidRDefault="00C11074" w:rsidP="00C11074">
      <w:pPr>
        <w:pStyle w:val="List"/>
      </w:pPr>
    </w:p>
    <w:p w14:paraId="3706B3DC" w14:textId="77777777" w:rsidR="00C11074" w:rsidRDefault="00C11074" w:rsidP="00C11074">
      <w:pPr>
        <w:pStyle w:val="List"/>
      </w:pPr>
      <w:r>
        <w:t xml:space="preserve">What data will you use? If you are collecting new data, how will you do it? </w:t>
      </w:r>
    </w:p>
    <w:p w14:paraId="172EC715" w14:textId="77777777" w:rsidR="00C11074" w:rsidRDefault="00C11074" w:rsidP="00C11074">
      <w:pPr>
        <w:pStyle w:val="List"/>
      </w:pPr>
    </w:p>
    <w:p w14:paraId="78982108" w14:textId="77777777" w:rsidR="00C11074" w:rsidRDefault="00C11074" w:rsidP="00C11074">
      <w:pPr>
        <w:pStyle w:val="List"/>
      </w:pPr>
      <w:r>
        <w:t xml:space="preserve">We'll use publicly available data from the EPA's Air Quality System (AQS), which provides historical air quality measurements from monitoring stations throughout Houston. The EPA has an API and downloadable datasets we can access for free. </w:t>
      </w:r>
    </w:p>
    <w:p w14:paraId="7F3816C7" w14:textId="77777777" w:rsidR="00C11074" w:rsidRDefault="00C11074" w:rsidP="00C11074">
      <w:pPr>
        <w:pStyle w:val="List"/>
      </w:pPr>
    </w:p>
    <w:p w14:paraId="25CEDFA2" w14:textId="77777777" w:rsidR="00C11074" w:rsidRDefault="00C11074" w:rsidP="00C11074">
      <w:pPr>
        <w:pStyle w:val="List"/>
      </w:pPr>
      <w:r>
        <w:t xml:space="preserve">Air Quality Data: </w:t>
      </w:r>
    </w:p>
    <w:p w14:paraId="0C660FC3" w14:textId="77777777" w:rsidR="00C11074" w:rsidRDefault="00C11074" w:rsidP="00C11074">
      <w:pPr>
        <w:pStyle w:val="List"/>
      </w:pPr>
    </w:p>
    <w:p w14:paraId="42777160" w14:textId="77777777" w:rsidR="00C11074" w:rsidRDefault="00C11074" w:rsidP="00C11074">
      <w:pPr>
        <w:pStyle w:val="List"/>
      </w:pPr>
      <w:r>
        <w:t xml:space="preserve">PM2.5 and PM10 (particulate matter) </w:t>
      </w:r>
    </w:p>
    <w:p w14:paraId="7B4538ED" w14:textId="77777777" w:rsidR="00C11074" w:rsidRDefault="00C11074" w:rsidP="00C11074">
      <w:pPr>
        <w:pStyle w:val="List"/>
      </w:pPr>
    </w:p>
    <w:p w14:paraId="29A5E01F" w14:textId="77777777" w:rsidR="00C11074" w:rsidRDefault="00C11074" w:rsidP="00C11074">
      <w:pPr>
        <w:pStyle w:val="List"/>
      </w:pPr>
      <w:r>
        <w:t xml:space="preserve">Ozone (O3) </w:t>
      </w:r>
    </w:p>
    <w:p w14:paraId="5B93E133" w14:textId="77777777" w:rsidR="00C11074" w:rsidRDefault="00C11074" w:rsidP="00C11074">
      <w:pPr>
        <w:pStyle w:val="List"/>
      </w:pPr>
    </w:p>
    <w:p w14:paraId="5333367F" w14:textId="77777777" w:rsidR="00C11074" w:rsidRDefault="00C11074" w:rsidP="00C11074">
      <w:pPr>
        <w:pStyle w:val="List"/>
      </w:pPr>
      <w:r>
        <w:t xml:space="preserve">NO2, SO2, CO levels </w:t>
      </w:r>
    </w:p>
    <w:p w14:paraId="6EBE7F39" w14:textId="77777777" w:rsidR="00C11074" w:rsidRDefault="00C11074" w:rsidP="00C11074">
      <w:pPr>
        <w:pStyle w:val="List"/>
      </w:pPr>
    </w:p>
    <w:p w14:paraId="1D23ACCA" w14:textId="77777777" w:rsidR="00C11074" w:rsidRDefault="00C11074" w:rsidP="00C11074">
      <w:pPr>
        <w:pStyle w:val="List"/>
      </w:pPr>
      <w:r>
        <w:t xml:space="preserve">AQI (Air Quality Index) - this will be our main target variable to predict </w:t>
      </w:r>
    </w:p>
    <w:p w14:paraId="7CA87741" w14:textId="77777777" w:rsidR="00C11074" w:rsidRDefault="00C11074" w:rsidP="00C11074">
      <w:pPr>
        <w:pStyle w:val="List"/>
      </w:pPr>
    </w:p>
    <w:p w14:paraId="65F3E974" w14:textId="77777777" w:rsidR="00C11074" w:rsidRDefault="00C11074" w:rsidP="00C11074">
      <w:pPr>
        <w:pStyle w:val="List"/>
      </w:pPr>
      <w:r>
        <w:t xml:space="preserve">Hourly or daily measurements from 5-10 monitoring stations in Houston area </w:t>
      </w:r>
    </w:p>
    <w:p w14:paraId="594FF642" w14:textId="77777777" w:rsidR="00C11074" w:rsidRDefault="00C11074" w:rsidP="00C11074">
      <w:pPr>
        <w:pStyle w:val="List"/>
      </w:pPr>
    </w:p>
    <w:p w14:paraId="6BA72A20" w14:textId="77777777" w:rsidR="00C11074" w:rsidRDefault="00C11074" w:rsidP="00C11074">
      <w:pPr>
        <w:pStyle w:val="List"/>
      </w:pPr>
      <w:r>
        <w:t xml:space="preserve">https://aqs.epa.gov/aqsweb/documents/data_api.html (training data) </w:t>
      </w:r>
    </w:p>
    <w:p w14:paraId="0707F9E6" w14:textId="77777777" w:rsidR="00C11074" w:rsidRDefault="00C11074" w:rsidP="00C11074">
      <w:pPr>
        <w:pStyle w:val="List"/>
      </w:pPr>
    </w:p>
    <w:p w14:paraId="580AB229" w14:textId="77777777" w:rsidR="00C11074" w:rsidRDefault="00C11074" w:rsidP="00C11074">
      <w:pPr>
        <w:pStyle w:val="List"/>
      </w:pPr>
      <w:r>
        <w:t xml:space="preserve">https://aqicn.org//here/ </w:t>
      </w:r>
    </w:p>
    <w:p w14:paraId="2D61C548" w14:textId="77777777" w:rsidR="00C11074" w:rsidRDefault="00C11074" w:rsidP="00C11074">
      <w:pPr>
        <w:pStyle w:val="List"/>
      </w:pPr>
    </w:p>
    <w:p w14:paraId="1ADA34B3" w14:textId="77777777" w:rsidR="00C11074" w:rsidRDefault="00C11074" w:rsidP="00C11074">
      <w:pPr>
        <w:pStyle w:val="List"/>
      </w:pPr>
      <w:r>
        <w:t xml:space="preserve">Weather Features we may include: </w:t>
      </w:r>
    </w:p>
    <w:p w14:paraId="40246CD4" w14:textId="77777777" w:rsidR="00C11074" w:rsidRDefault="00C11074" w:rsidP="00C11074">
      <w:pPr>
        <w:pStyle w:val="List"/>
      </w:pPr>
    </w:p>
    <w:p w14:paraId="506FC486" w14:textId="77777777" w:rsidR="00C11074" w:rsidRDefault="00C11074" w:rsidP="00C11074">
      <w:pPr>
        <w:pStyle w:val="List"/>
      </w:pPr>
      <w:proofErr w:type="gramStart"/>
      <w:r>
        <w:t>https://open-meteo.com/en/docs (primary)</w:t>
      </w:r>
      <w:proofErr w:type="gramEnd"/>
      <w:r>
        <w:t xml:space="preserve"> </w:t>
      </w:r>
    </w:p>
    <w:p w14:paraId="6AD33BC4" w14:textId="77777777" w:rsidR="00C11074" w:rsidRDefault="00C11074" w:rsidP="00C11074">
      <w:pPr>
        <w:pStyle w:val="List"/>
      </w:pPr>
    </w:p>
    <w:p w14:paraId="44A8CE68" w14:textId="77777777" w:rsidR="00C11074" w:rsidRDefault="00C11074" w:rsidP="00C11074">
      <w:pPr>
        <w:pStyle w:val="List"/>
      </w:pPr>
      <w:r>
        <w:t xml:space="preserve">https://openweathermap.org/api/air-pollution?collection=environmental </w:t>
      </w:r>
    </w:p>
    <w:p w14:paraId="1B033D88" w14:textId="77777777" w:rsidR="00C11074" w:rsidRDefault="00C11074" w:rsidP="00C11074">
      <w:pPr>
        <w:pStyle w:val="List"/>
      </w:pPr>
    </w:p>
    <w:p w14:paraId="665C4466" w14:textId="77777777" w:rsidR="00C11074" w:rsidRDefault="00C11074" w:rsidP="00C11074">
      <w:pPr>
        <w:pStyle w:val="List"/>
      </w:pPr>
      <w:r>
        <w:t xml:space="preserve">Temperature, humidity, wind speed/direction </w:t>
      </w:r>
    </w:p>
    <w:p w14:paraId="7CB8ED85" w14:textId="77777777" w:rsidR="00C11074" w:rsidRDefault="00C11074" w:rsidP="00C11074">
      <w:pPr>
        <w:pStyle w:val="List"/>
      </w:pPr>
    </w:p>
    <w:p w14:paraId="5D7CF9CE" w14:textId="77777777" w:rsidR="00C11074" w:rsidRDefault="00C11074" w:rsidP="00C11074">
      <w:pPr>
        <w:pStyle w:val="List"/>
      </w:pPr>
      <w:r>
        <w:t xml:space="preserve">Precipitation </w:t>
      </w:r>
    </w:p>
    <w:p w14:paraId="1E8842A8" w14:textId="77777777" w:rsidR="00C11074" w:rsidRDefault="00C11074" w:rsidP="00C11074">
      <w:pPr>
        <w:pStyle w:val="List"/>
      </w:pPr>
    </w:p>
    <w:p w14:paraId="6C71F34E" w14:textId="77777777" w:rsidR="00C11074" w:rsidRDefault="00C11074" w:rsidP="00C11074">
      <w:pPr>
        <w:pStyle w:val="List"/>
      </w:pPr>
      <w:r>
        <w:t xml:space="preserve">Atmospheric pressure </w:t>
      </w:r>
    </w:p>
    <w:p w14:paraId="6A8FF417" w14:textId="77777777" w:rsidR="00C11074" w:rsidRDefault="00C11074" w:rsidP="00C11074">
      <w:pPr>
        <w:pStyle w:val="List"/>
      </w:pPr>
    </w:p>
    <w:p w14:paraId="2F9400D4" w14:textId="77777777" w:rsidR="00C11074" w:rsidRDefault="00C11074" w:rsidP="00C11074">
      <w:pPr>
        <w:pStyle w:val="List"/>
      </w:pPr>
      <w:r>
        <w:t xml:space="preserve">We can get this from NOAA or weather APIs like </w:t>
      </w:r>
      <w:proofErr w:type="spellStart"/>
      <w:r>
        <w:t>OpenWeatherMap</w:t>
      </w:r>
      <w:proofErr w:type="spellEnd"/>
      <w:r>
        <w:t xml:space="preserve"> </w:t>
      </w:r>
    </w:p>
    <w:p w14:paraId="5BF0A320" w14:textId="77777777" w:rsidR="00C11074" w:rsidRDefault="00C11074" w:rsidP="00C11074">
      <w:pPr>
        <w:pStyle w:val="List"/>
      </w:pPr>
    </w:p>
    <w:p w14:paraId="39AEE1DC" w14:textId="77777777" w:rsidR="00C11074" w:rsidRDefault="00C11074" w:rsidP="00C11074">
      <w:pPr>
        <w:pStyle w:val="List"/>
      </w:pPr>
    </w:p>
    <w:p w14:paraId="051B8998" w14:textId="77777777" w:rsidR="00C11074" w:rsidRDefault="00C11074" w:rsidP="00C11074">
      <w:pPr>
        <w:pStyle w:val="List"/>
      </w:pPr>
      <w:r>
        <w:t xml:space="preserve">Additional Features or Enrichment sources: </w:t>
      </w:r>
    </w:p>
    <w:p w14:paraId="0C7A4970" w14:textId="77777777" w:rsidR="00C11074" w:rsidRDefault="00C11074" w:rsidP="00C11074">
      <w:pPr>
        <w:pStyle w:val="List"/>
      </w:pPr>
    </w:p>
    <w:p w14:paraId="4A601086" w14:textId="77777777" w:rsidR="00C11074" w:rsidRDefault="00C11074" w:rsidP="00C11074">
      <w:pPr>
        <w:pStyle w:val="List"/>
      </w:pPr>
      <w:r>
        <w:t xml:space="preserve">Time-based: day of week, month, season (traffic and industrial patterns vary) </w:t>
      </w:r>
    </w:p>
    <w:p w14:paraId="6266BF6B" w14:textId="77777777" w:rsidR="00C11074" w:rsidRDefault="00C11074" w:rsidP="00C11074">
      <w:pPr>
        <w:pStyle w:val="List"/>
      </w:pPr>
    </w:p>
    <w:p w14:paraId="1ACA4470" w14:textId="77777777" w:rsidR="00C11074" w:rsidRDefault="00C11074" w:rsidP="00C11074">
      <w:pPr>
        <w:pStyle w:val="List"/>
      </w:pPr>
      <w:r>
        <w:t xml:space="preserve">https://traffic.houstontranstar.org/api/api_doc.aspx </w:t>
      </w:r>
    </w:p>
    <w:p w14:paraId="5CB04AFC" w14:textId="77777777" w:rsidR="00C11074" w:rsidRDefault="00C11074" w:rsidP="00C11074">
      <w:pPr>
        <w:pStyle w:val="List"/>
      </w:pPr>
    </w:p>
    <w:p w14:paraId="72399EA1" w14:textId="77777777" w:rsidR="00C11074" w:rsidRDefault="00C11074" w:rsidP="00C11074">
      <w:pPr>
        <w:pStyle w:val="List"/>
      </w:pPr>
      <w:r>
        <w:t xml:space="preserve"> </w:t>
      </w:r>
    </w:p>
    <w:p w14:paraId="278774B6" w14:textId="77777777" w:rsidR="00C11074" w:rsidRDefault="00C11074" w:rsidP="00C11074">
      <w:pPr>
        <w:pStyle w:val="List"/>
      </w:pPr>
    </w:p>
    <w:p w14:paraId="12952517" w14:textId="77777777" w:rsidR="00C11074" w:rsidRDefault="00C11074" w:rsidP="00C11074">
      <w:pPr>
        <w:pStyle w:val="List"/>
      </w:pPr>
      <w:r>
        <w:t xml:space="preserve">Rush hour indicators (morning/evening traffic affects air quality) </w:t>
      </w:r>
    </w:p>
    <w:p w14:paraId="7EBC94F4" w14:textId="77777777" w:rsidR="00C11074" w:rsidRDefault="00C11074" w:rsidP="00C11074">
      <w:pPr>
        <w:pStyle w:val="List"/>
      </w:pPr>
    </w:p>
    <w:p w14:paraId="23AB5E49" w14:textId="77777777" w:rsidR="00C11074" w:rsidRDefault="00C11074" w:rsidP="00C11074">
      <w:pPr>
        <w:pStyle w:val="List"/>
      </w:pPr>
      <w:r>
        <w:t xml:space="preserve">Holiday markers (less traffic/industry on holidays) </w:t>
      </w:r>
    </w:p>
    <w:p w14:paraId="004CE3ED" w14:textId="77777777" w:rsidR="00C11074" w:rsidRDefault="00C11074" w:rsidP="00C11074">
      <w:pPr>
        <w:pStyle w:val="List"/>
      </w:pPr>
    </w:p>
    <w:p w14:paraId="20D0A090" w14:textId="77777777" w:rsidR="00C11074" w:rsidRDefault="00C11074" w:rsidP="00C11074">
      <w:pPr>
        <w:pStyle w:val="List"/>
      </w:pPr>
      <w:r>
        <w:t xml:space="preserve"> </w:t>
      </w:r>
    </w:p>
    <w:p w14:paraId="7EAC8742" w14:textId="77777777" w:rsidR="00C11074" w:rsidRDefault="00C11074" w:rsidP="00C11074">
      <w:pPr>
        <w:pStyle w:val="List"/>
      </w:pPr>
    </w:p>
    <w:p w14:paraId="3BCDDA20" w14:textId="77777777" w:rsidR="00C11074" w:rsidRDefault="00C11074" w:rsidP="00C11074">
      <w:pPr>
        <w:pStyle w:val="List"/>
      </w:pPr>
      <w:r>
        <w:t xml:space="preserve">We're looking at about 2-3 years of historical data to have enough for training. The data is already collected and publicly available, so we just need to download and combine it from the different sources. </w:t>
      </w:r>
    </w:p>
    <w:p w14:paraId="6335CDDF" w14:textId="77777777" w:rsidR="00C11074" w:rsidRDefault="00C11074" w:rsidP="00C11074">
      <w:pPr>
        <w:pStyle w:val="List"/>
      </w:pPr>
    </w:p>
    <w:p w14:paraId="2227D275" w14:textId="77777777" w:rsidR="00C11074" w:rsidRDefault="00C11074" w:rsidP="00C11074">
      <w:pPr>
        <w:pStyle w:val="List"/>
      </w:pPr>
      <w:r>
        <w:t xml:space="preserve"> </w:t>
      </w:r>
    </w:p>
    <w:p w14:paraId="6CC1A24D" w14:textId="77777777" w:rsidR="00C11074" w:rsidRDefault="00C11074" w:rsidP="00C11074">
      <w:pPr>
        <w:pStyle w:val="List"/>
      </w:pPr>
    </w:p>
    <w:p w14:paraId="5B7C4EF8" w14:textId="77777777" w:rsidR="00C11074" w:rsidRDefault="00C11074" w:rsidP="00C11074">
      <w:pPr>
        <w:pStyle w:val="List"/>
      </w:pPr>
      <w:r>
        <w:t xml:space="preserve">What method or algorithm are you proposing? If there are existing implementations, will you use them and how? How do you plan to improve or modify such implementations? You don’t have to have an exact answer at this point, but you should have a general sense of how you will approach the problem you are working on. </w:t>
      </w:r>
    </w:p>
    <w:p w14:paraId="4AEE689E" w14:textId="77777777" w:rsidR="00C11074" w:rsidRDefault="00C11074" w:rsidP="00C11074">
      <w:pPr>
        <w:pStyle w:val="List"/>
      </w:pPr>
    </w:p>
    <w:p w14:paraId="37305E26" w14:textId="77777777" w:rsidR="00C11074" w:rsidRDefault="00C11074" w:rsidP="00C11074">
      <w:pPr>
        <w:pStyle w:val="List"/>
      </w:pPr>
      <w:r>
        <w:t xml:space="preserve"> </w:t>
      </w:r>
    </w:p>
    <w:p w14:paraId="5598AF18" w14:textId="77777777" w:rsidR="00C11074" w:rsidRDefault="00C11074" w:rsidP="00C11074">
      <w:pPr>
        <w:pStyle w:val="List"/>
      </w:pPr>
      <w:r>
        <w:t xml:space="preserve">For Data Preparation we can: </w:t>
      </w:r>
    </w:p>
    <w:p w14:paraId="5D821D02" w14:textId="77777777" w:rsidR="00C11074" w:rsidRDefault="00C11074" w:rsidP="00C11074">
      <w:pPr>
        <w:pStyle w:val="List"/>
      </w:pPr>
    </w:p>
    <w:p w14:paraId="639FC824" w14:textId="77777777" w:rsidR="00C11074" w:rsidRDefault="00C11074" w:rsidP="00C11074">
      <w:pPr>
        <w:pStyle w:val="List"/>
      </w:pPr>
      <w:r>
        <w:t xml:space="preserve">Handle missing sensor readings (interpolation or forward-fill) </w:t>
      </w:r>
    </w:p>
    <w:p w14:paraId="03CDF4EF" w14:textId="77777777" w:rsidR="00C11074" w:rsidRDefault="00C11074" w:rsidP="00C11074">
      <w:pPr>
        <w:pStyle w:val="List"/>
      </w:pPr>
    </w:p>
    <w:p w14:paraId="0F3A1EDD" w14:textId="77777777" w:rsidR="00C11074" w:rsidRDefault="00C11074" w:rsidP="00C11074">
      <w:pPr>
        <w:pStyle w:val="List"/>
      </w:pPr>
      <w:r>
        <w:t xml:space="preserve">Create lagged features (yesterday's AQI, 2 days ago, 7 days ago) </w:t>
      </w:r>
    </w:p>
    <w:p w14:paraId="43BEB3F1" w14:textId="77777777" w:rsidR="00C11074" w:rsidRDefault="00C11074" w:rsidP="00C11074">
      <w:pPr>
        <w:pStyle w:val="List"/>
      </w:pPr>
    </w:p>
    <w:p w14:paraId="0609EC1C" w14:textId="77777777" w:rsidR="00C11074" w:rsidRDefault="00C11074" w:rsidP="00C11074">
      <w:pPr>
        <w:pStyle w:val="List"/>
      </w:pPr>
      <w:proofErr w:type="gramStart"/>
      <w:r>
        <w:t>Engineer</w:t>
      </w:r>
      <w:proofErr w:type="gramEnd"/>
      <w:r>
        <w:t xml:space="preserve"> features like moving averages, day-over-day changes </w:t>
      </w:r>
    </w:p>
    <w:p w14:paraId="45B3B38E" w14:textId="77777777" w:rsidR="00C11074" w:rsidRDefault="00C11074" w:rsidP="00C11074">
      <w:pPr>
        <w:pStyle w:val="List"/>
      </w:pPr>
    </w:p>
    <w:p w14:paraId="19FC3012" w14:textId="77777777" w:rsidR="00C11074" w:rsidRDefault="00C11074" w:rsidP="00C11074">
      <w:pPr>
        <w:pStyle w:val="List"/>
      </w:pPr>
      <w:r>
        <w:t xml:space="preserve">Normalize all features to same scale </w:t>
      </w:r>
    </w:p>
    <w:p w14:paraId="7ACCE213" w14:textId="77777777" w:rsidR="00C11074" w:rsidRDefault="00C11074" w:rsidP="00C11074">
      <w:pPr>
        <w:pStyle w:val="List"/>
      </w:pPr>
    </w:p>
    <w:p w14:paraId="2109F44E" w14:textId="77777777" w:rsidR="00C11074" w:rsidRDefault="00C11074" w:rsidP="00C11074">
      <w:pPr>
        <w:pStyle w:val="List"/>
      </w:pPr>
      <w:r>
        <w:t xml:space="preserve"> </w:t>
      </w:r>
    </w:p>
    <w:p w14:paraId="15EE227D" w14:textId="77777777" w:rsidR="00C11074" w:rsidRDefault="00C11074" w:rsidP="00C11074">
      <w:pPr>
        <w:pStyle w:val="List"/>
      </w:pPr>
    </w:p>
    <w:p w14:paraId="6BADDA31" w14:textId="77777777" w:rsidR="00C11074" w:rsidRDefault="00C11074" w:rsidP="00C11074">
      <w:pPr>
        <w:pStyle w:val="List"/>
      </w:pPr>
      <w:r>
        <w:t xml:space="preserve">Models we'll implement and compare: </w:t>
      </w:r>
    </w:p>
    <w:p w14:paraId="07988044" w14:textId="77777777" w:rsidR="00C11074" w:rsidRDefault="00C11074" w:rsidP="00C11074">
      <w:pPr>
        <w:pStyle w:val="List"/>
      </w:pPr>
    </w:p>
    <w:p w14:paraId="007D6AED" w14:textId="77777777" w:rsidR="00C11074" w:rsidRDefault="00C11074" w:rsidP="00C11074">
      <w:pPr>
        <w:pStyle w:val="List"/>
      </w:pPr>
      <w:r>
        <w:t xml:space="preserve">Persistence model (predict tomorrow = today) </w:t>
      </w:r>
    </w:p>
    <w:p w14:paraId="667BBEBE" w14:textId="77777777" w:rsidR="00C11074" w:rsidRDefault="00C11074" w:rsidP="00C11074">
      <w:pPr>
        <w:pStyle w:val="List"/>
      </w:pPr>
    </w:p>
    <w:p w14:paraId="34516527" w14:textId="77777777" w:rsidR="00C11074" w:rsidRDefault="00C11074" w:rsidP="00C11074">
      <w:pPr>
        <w:pStyle w:val="List"/>
      </w:pPr>
      <w:r>
        <w:t xml:space="preserve">Simple linear regression </w:t>
      </w:r>
    </w:p>
    <w:p w14:paraId="31A25E36" w14:textId="77777777" w:rsidR="00C11074" w:rsidRDefault="00C11074" w:rsidP="00C11074">
      <w:pPr>
        <w:pStyle w:val="List"/>
      </w:pPr>
    </w:p>
    <w:p w14:paraId="3D051DAD" w14:textId="77777777" w:rsidR="00C11074" w:rsidRDefault="00C11074" w:rsidP="00C11074">
      <w:pPr>
        <w:pStyle w:val="List"/>
      </w:pPr>
      <w:r>
        <w:t xml:space="preserve"> </w:t>
      </w:r>
    </w:p>
    <w:p w14:paraId="08504A72" w14:textId="77777777" w:rsidR="00C11074" w:rsidRDefault="00C11074" w:rsidP="00C11074">
      <w:pPr>
        <w:pStyle w:val="List"/>
      </w:pPr>
    </w:p>
    <w:p w14:paraId="0B44ADAA" w14:textId="77777777" w:rsidR="00C11074" w:rsidRDefault="00C11074" w:rsidP="00C11074">
      <w:pPr>
        <w:pStyle w:val="List"/>
      </w:pPr>
      <w:r>
        <w:t xml:space="preserve">Tree-Based Models: </w:t>
      </w:r>
    </w:p>
    <w:p w14:paraId="64C719B7" w14:textId="77777777" w:rsidR="00C11074" w:rsidRDefault="00C11074" w:rsidP="00C11074">
      <w:pPr>
        <w:pStyle w:val="List"/>
      </w:pPr>
    </w:p>
    <w:p w14:paraId="45325BD8" w14:textId="77777777" w:rsidR="00C11074" w:rsidRDefault="00C11074" w:rsidP="00C11074">
      <w:pPr>
        <w:pStyle w:val="List"/>
      </w:pPr>
      <w:r>
        <w:t xml:space="preserve">Random Forest (handles non-linear relationships well) </w:t>
      </w:r>
    </w:p>
    <w:p w14:paraId="37FA498E" w14:textId="77777777" w:rsidR="00C11074" w:rsidRDefault="00C11074" w:rsidP="00C11074">
      <w:pPr>
        <w:pStyle w:val="List"/>
      </w:pPr>
    </w:p>
    <w:p w14:paraId="17E4AF7E" w14:textId="77777777" w:rsidR="00C11074" w:rsidRDefault="00C11074" w:rsidP="00C11074">
      <w:pPr>
        <w:pStyle w:val="List"/>
      </w:pPr>
      <w:proofErr w:type="spellStart"/>
      <w:r>
        <w:t>XGBoost</w:t>
      </w:r>
      <w:proofErr w:type="spellEnd"/>
      <w:r>
        <w:t xml:space="preserve"> or Gradient Boosting  </w:t>
      </w:r>
    </w:p>
    <w:p w14:paraId="3B2D459F" w14:textId="77777777" w:rsidR="00C11074" w:rsidRDefault="00C11074" w:rsidP="00C11074">
      <w:pPr>
        <w:pStyle w:val="List"/>
      </w:pPr>
    </w:p>
    <w:p w14:paraId="52D4BE3A" w14:textId="77777777" w:rsidR="00C11074" w:rsidRDefault="00C11074" w:rsidP="00C11074">
      <w:pPr>
        <w:pStyle w:val="List"/>
      </w:pPr>
      <w:r>
        <w:t xml:space="preserve"> </w:t>
      </w:r>
    </w:p>
    <w:p w14:paraId="46928C44" w14:textId="77777777" w:rsidR="00C11074" w:rsidRDefault="00C11074" w:rsidP="00C11074">
      <w:pPr>
        <w:pStyle w:val="List"/>
      </w:pPr>
    </w:p>
    <w:p w14:paraId="7F1BD455" w14:textId="77777777" w:rsidR="00C11074" w:rsidRDefault="00C11074" w:rsidP="00C11074">
      <w:pPr>
        <w:pStyle w:val="List"/>
      </w:pPr>
      <w:r>
        <w:t xml:space="preserve">Time Series Models: </w:t>
      </w:r>
    </w:p>
    <w:p w14:paraId="69ADB398" w14:textId="77777777" w:rsidR="00C11074" w:rsidRDefault="00C11074" w:rsidP="00C11074">
      <w:pPr>
        <w:pStyle w:val="List"/>
      </w:pPr>
    </w:p>
    <w:p w14:paraId="47CFABA7" w14:textId="77777777" w:rsidR="00C11074" w:rsidRDefault="00C11074" w:rsidP="00C11074">
      <w:pPr>
        <w:pStyle w:val="List"/>
      </w:pPr>
      <w:r>
        <w:t xml:space="preserve">ARIMA (if we have time, for comparison) </w:t>
      </w:r>
    </w:p>
    <w:p w14:paraId="04F912EB" w14:textId="77777777" w:rsidR="00C11074" w:rsidRDefault="00C11074" w:rsidP="00C11074">
      <w:pPr>
        <w:pStyle w:val="List"/>
      </w:pPr>
    </w:p>
    <w:p w14:paraId="62576E67" w14:textId="77777777" w:rsidR="00C11074" w:rsidRDefault="00C11074" w:rsidP="00C11074">
      <w:pPr>
        <w:pStyle w:val="List"/>
      </w:pPr>
      <w:r>
        <w:t xml:space="preserve">Prophet (Facebook's forecasting tool - easy to use) </w:t>
      </w:r>
    </w:p>
    <w:p w14:paraId="4F3345A0" w14:textId="77777777" w:rsidR="00C11074" w:rsidRDefault="00C11074" w:rsidP="00C11074">
      <w:pPr>
        <w:pStyle w:val="List"/>
      </w:pPr>
    </w:p>
    <w:p w14:paraId="7D02EDA7" w14:textId="77777777" w:rsidR="00C11074" w:rsidRDefault="00C11074" w:rsidP="00C11074">
      <w:pPr>
        <w:pStyle w:val="List"/>
      </w:pPr>
      <w:r>
        <w:t xml:space="preserve"> </w:t>
      </w:r>
    </w:p>
    <w:p w14:paraId="74641A66" w14:textId="77777777" w:rsidR="00C11074" w:rsidRDefault="00C11074" w:rsidP="00C11074">
      <w:pPr>
        <w:pStyle w:val="List"/>
      </w:pPr>
    </w:p>
    <w:p w14:paraId="3F55A946" w14:textId="77777777" w:rsidR="00C11074" w:rsidRDefault="00C11074" w:rsidP="00C11074">
      <w:pPr>
        <w:pStyle w:val="List"/>
      </w:pPr>
      <w:r>
        <w:t xml:space="preserve">Deep Learning: </w:t>
      </w:r>
    </w:p>
    <w:p w14:paraId="544BC3C3" w14:textId="77777777" w:rsidR="00C11074" w:rsidRDefault="00C11074" w:rsidP="00C11074">
      <w:pPr>
        <w:pStyle w:val="List"/>
      </w:pPr>
    </w:p>
    <w:p w14:paraId="79A1E7CD" w14:textId="77777777" w:rsidR="00C11074" w:rsidRDefault="00C11074" w:rsidP="00C11074">
      <w:pPr>
        <w:pStyle w:val="List"/>
      </w:pPr>
      <w:r>
        <w:t xml:space="preserve">LSTM if we get comfortable with the simpler models first </w:t>
      </w:r>
    </w:p>
    <w:p w14:paraId="5346AD1D" w14:textId="77777777" w:rsidR="00C11074" w:rsidRDefault="00C11074" w:rsidP="00C11074">
      <w:pPr>
        <w:pStyle w:val="List"/>
      </w:pPr>
    </w:p>
    <w:p w14:paraId="596C254C" w14:textId="77777777" w:rsidR="00C11074" w:rsidRDefault="00C11074" w:rsidP="00C11074">
      <w:pPr>
        <w:pStyle w:val="List"/>
      </w:pPr>
      <w:r>
        <w:t xml:space="preserve"> </w:t>
      </w:r>
    </w:p>
    <w:p w14:paraId="24DFC6CD" w14:textId="77777777" w:rsidR="00C11074" w:rsidRDefault="00C11074" w:rsidP="00C11074">
      <w:pPr>
        <w:pStyle w:val="List"/>
      </w:pPr>
    </w:p>
    <w:p w14:paraId="37DA796B" w14:textId="77777777" w:rsidR="00C11074" w:rsidRDefault="00C11074" w:rsidP="00C11074">
      <w:pPr>
        <w:pStyle w:val="List"/>
      </w:pPr>
      <w:r>
        <w:t xml:space="preserve">We'll use existing implementations from scikit-learn, </w:t>
      </w:r>
      <w:proofErr w:type="spellStart"/>
      <w:r>
        <w:t>XGBoost</w:t>
      </w:r>
      <w:proofErr w:type="spellEnd"/>
      <w:r>
        <w:t xml:space="preserve"> library, and potentially </w:t>
      </w:r>
      <w:proofErr w:type="spellStart"/>
      <w:r>
        <w:t>Keras</w:t>
      </w:r>
      <w:proofErr w:type="spellEnd"/>
      <w:r>
        <w:t xml:space="preserve">/TensorFlow. We're not going to be creating new algorithms, just applying them properly to air quality data and doing good feature engineering. Our focus will be on understanding which features matter most, how far in advance we can predict accurately, and how different models compare. </w:t>
      </w:r>
    </w:p>
    <w:p w14:paraId="5370DAA2" w14:textId="77777777" w:rsidR="00C11074" w:rsidRDefault="00C11074" w:rsidP="00C11074">
      <w:pPr>
        <w:pStyle w:val="List"/>
      </w:pPr>
    </w:p>
    <w:p w14:paraId="2B804DBF" w14:textId="77777777" w:rsidR="00C11074" w:rsidRDefault="00C11074" w:rsidP="00C11074">
      <w:pPr>
        <w:pStyle w:val="List"/>
      </w:pPr>
      <w:r>
        <w:t xml:space="preserve"> </w:t>
      </w:r>
    </w:p>
    <w:p w14:paraId="74336A81" w14:textId="77777777" w:rsidR="00C11074" w:rsidRDefault="00C11074" w:rsidP="00C11074">
      <w:pPr>
        <w:pStyle w:val="List"/>
      </w:pPr>
    </w:p>
    <w:p w14:paraId="7389DA0F" w14:textId="77777777" w:rsidR="00C11074" w:rsidRDefault="00C11074" w:rsidP="00C11074">
      <w:pPr>
        <w:pStyle w:val="List"/>
      </w:pPr>
      <w:r>
        <w:t xml:space="preserve">The </w:t>
      </w:r>
      <w:proofErr w:type="gramStart"/>
      <w:r>
        <w:t>improvement over</w:t>
      </w:r>
      <w:proofErr w:type="gramEnd"/>
      <w:r>
        <w:t xml:space="preserve"> existing work will be specifically focusing on Houston, and we'll try combining weather and temporal features in ways that make sense for Houston's unique situation (refineries, humidity, etc.). </w:t>
      </w:r>
    </w:p>
    <w:p w14:paraId="0A7F73C1" w14:textId="77777777" w:rsidR="00C11074" w:rsidRDefault="00C11074" w:rsidP="00C11074">
      <w:pPr>
        <w:pStyle w:val="List"/>
      </w:pPr>
    </w:p>
    <w:p w14:paraId="568861CB" w14:textId="77777777" w:rsidR="00C11074" w:rsidRDefault="00C11074" w:rsidP="00C11074">
      <w:pPr>
        <w:pStyle w:val="List"/>
      </w:pPr>
      <w:r>
        <w:t xml:space="preserve"> </w:t>
      </w:r>
    </w:p>
    <w:p w14:paraId="491C88CE" w14:textId="77777777" w:rsidR="00C11074" w:rsidRDefault="00C11074" w:rsidP="00C11074">
      <w:pPr>
        <w:pStyle w:val="List"/>
      </w:pPr>
    </w:p>
    <w:p w14:paraId="66B91B6E" w14:textId="77777777" w:rsidR="00C11074" w:rsidRDefault="00C11074" w:rsidP="00C11074">
      <w:pPr>
        <w:pStyle w:val="List"/>
      </w:pPr>
      <w:r>
        <w:t>How will you evaluate your results? Qualitatively, what kind of results do you expect (e.g., plots or figures)? Quantitatively, what kind of analysis will you use to evaluate and/or compare your results (e.g., what performance metrics</w:t>
      </w:r>
      <w:proofErr w:type="gramStart"/>
      <w:r>
        <w:t>)?</w:t>
      </w:r>
      <w:proofErr w:type="gramEnd"/>
      <w:r>
        <w:t xml:space="preserve"> </w:t>
      </w:r>
    </w:p>
    <w:p w14:paraId="665E2792" w14:textId="77777777" w:rsidR="00C11074" w:rsidRDefault="00C11074" w:rsidP="00C11074">
      <w:pPr>
        <w:pStyle w:val="List"/>
      </w:pPr>
    </w:p>
    <w:p w14:paraId="4520F95C" w14:textId="77777777" w:rsidR="00C11074" w:rsidRDefault="00C11074" w:rsidP="00C11074">
      <w:pPr>
        <w:pStyle w:val="List"/>
      </w:pPr>
      <w:r>
        <w:t xml:space="preserve"> </w:t>
      </w:r>
    </w:p>
    <w:p w14:paraId="1D0B18CA" w14:textId="77777777" w:rsidR="00C11074" w:rsidRDefault="00C11074" w:rsidP="00C11074">
      <w:pPr>
        <w:pStyle w:val="List"/>
      </w:pPr>
    </w:p>
    <w:p w14:paraId="4DC2B31B" w14:textId="77777777" w:rsidR="00C11074" w:rsidRDefault="00C11074" w:rsidP="00C11074">
      <w:pPr>
        <w:pStyle w:val="List"/>
      </w:pPr>
      <w:r>
        <w:t xml:space="preserve">We will validate our model using this: </w:t>
      </w:r>
    </w:p>
    <w:p w14:paraId="415DF5B7" w14:textId="77777777" w:rsidR="00C11074" w:rsidRDefault="00C11074" w:rsidP="00C11074">
      <w:pPr>
        <w:pStyle w:val="List"/>
      </w:pPr>
    </w:p>
    <w:p w14:paraId="4CA83E54" w14:textId="77777777" w:rsidR="00C11074" w:rsidRDefault="00C11074" w:rsidP="00C11074">
      <w:pPr>
        <w:pStyle w:val="List"/>
      </w:pPr>
      <w:r>
        <w:t xml:space="preserve">https://www.iqair.com/unep </w:t>
      </w:r>
    </w:p>
    <w:p w14:paraId="6D6BF5FA" w14:textId="77777777" w:rsidR="00C11074" w:rsidRDefault="00C11074" w:rsidP="00C11074">
      <w:pPr>
        <w:pStyle w:val="List"/>
      </w:pPr>
    </w:p>
    <w:p w14:paraId="61C87360" w14:textId="77777777" w:rsidR="00C11074" w:rsidRDefault="00C11074" w:rsidP="00C11074">
      <w:pPr>
        <w:pStyle w:val="List"/>
      </w:pPr>
      <w:r>
        <w:t xml:space="preserve">But we’re going to need both numbers and visualizations to understand what’s working and what isn’t. </w:t>
      </w:r>
    </w:p>
    <w:p w14:paraId="61FF17F1" w14:textId="77777777" w:rsidR="00C11074" w:rsidRDefault="00C11074" w:rsidP="00C11074">
      <w:pPr>
        <w:pStyle w:val="List"/>
      </w:pPr>
    </w:p>
    <w:p w14:paraId="1246723D" w14:textId="77777777" w:rsidR="00C11074" w:rsidRDefault="00C11074" w:rsidP="00C11074">
      <w:pPr>
        <w:pStyle w:val="List"/>
      </w:pPr>
      <w:r>
        <w:t xml:space="preserve">For regression we have MAE, RMSE, and R squared. For classification there’s accuracy, precision and recall for each category, confusion matrix, and f1 score. </w:t>
      </w:r>
    </w:p>
    <w:p w14:paraId="3399410A" w14:textId="77777777" w:rsidR="00C11074" w:rsidRDefault="00C11074" w:rsidP="00C11074">
      <w:pPr>
        <w:pStyle w:val="List"/>
      </w:pPr>
    </w:p>
    <w:p w14:paraId="1960DCED" w14:textId="77777777" w:rsidR="00C11074" w:rsidRDefault="00C11074" w:rsidP="00C11074">
      <w:pPr>
        <w:pStyle w:val="List"/>
      </w:pPr>
      <w:r>
        <w:t xml:space="preserve">Time series plots: these will have Predicted vs Actual AQI over time, we’ll show where the model does well and where it falls.  </w:t>
      </w:r>
    </w:p>
    <w:p w14:paraId="34081DBB" w14:textId="77777777" w:rsidR="00C11074" w:rsidRDefault="00C11074" w:rsidP="00C11074">
      <w:pPr>
        <w:pStyle w:val="List"/>
      </w:pPr>
    </w:p>
    <w:p w14:paraId="36695A2A" w14:textId="77777777" w:rsidR="00C11074" w:rsidRDefault="00C11074" w:rsidP="00C11074">
      <w:pPr>
        <w:pStyle w:val="List"/>
      </w:pPr>
      <w:r>
        <w:t xml:space="preserve">Feature importance: like which factors matter most? (probably temperature and previous day's AQI); bar charts showing relative importance </w:t>
      </w:r>
    </w:p>
    <w:p w14:paraId="02B4BED3" w14:textId="77777777" w:rsidR="00C11074" w:rsidRDefault="00C11074" w:rsidP="00C11074">
      <w:pPr>
        <w:pStyle w:val="List"/>
      </w:pPr>
    </w:p>
    <w:p w14:paraId="6B0955A7" w14:textId="77777777" w:rsidR="00C11074" w:rsidRDefault="00C11074" w:rsidP="00C11074">
      <w:pPr>
        <w:pStyle w:val="List"/>
      </w:pPr>
      <w:r>
        <w:t xml:space="preserve">We’ll have plot prediction errors over time; see if errors are random or have a </w:t>
      </w:r>
      <w:proofErr w:type="gramStart"/>
      <w:r>
        <w:t>pattern, and</w:t>
      </w:r>
      <w:proofErr w:type="gramEnd"/>
      <w:r>
        <w:t xml:space="preserve"> check if we consistently over/under predict certain days. </w:t>
      </w:r>
    </w:p>
    <w:p w14:paraId="6027DFEE" w14:textId="77777777" w:rsidR="00C11074" w:rsidRDefault="00C11074" w:rsidP="00C11074">
      <w:pPr>
        <w:pStyle w:val="List"/>
      </w:pPr>
    </w:p>
    <w:p w14:paraId="74C68C64" w14:textId="77777777" w:rsidR="00C11074" w:rsidRDefault="00C11074" w:rsidP="00C11074">
      <w:pPr>
        <w:pStyle w:val="List"/>
      </w:pPr>
      <w:r>
        <w:t xml:space="preserve">Correlation heatmaps to see how different pollutants relate to each other and how weather affects air quality. </w:t>
      </w:r>
    </w:p>
    <w:p w14:paraId="0004DDDB" w14:textId="77777777" w:rsidR="00C11074" w:rsidRDefault="00C11074" w:rsidP="00C11074">
      <w:pPr>
        <w:pStyle w:val="List"/>
      </w:pPr>
    </w:p>
    <w:p w14:paraId="55BFC20B" w14:textId="77777777" w:rsidR="00C11074" w:rsidRDefault="00C11074" w:rsidP="00C11074">
      <w:pPr>
        <w:pStyle w:val="List"/>
      </w:pPr>
      <w:r>
        <w:t xml:space="preserve">A bar chart comparing MAE across different models, and a table showing all metrics side by side. </w:t>
      </w:r>
    </w:p>
    <w:p w14:paraId="388415A3" w14:textId="77777777" w:rsidR="00C11074" w:rsidRDefault="00C11074" w:rsidP="00C11074">
      <w:pPr>
        <w:pStyle w:val="List"/>
      </w:pPr>
    </w:p>
    <w:p w14:paraId="3E3ED64C" w14:textId="77777777" w:rsidR="00C11074" w:rsidRDefault="00C11074" w:rsidP="00C11074">
      <w:pPr>
        <w:pStyle w:val="List"/>
      </w:pPr>
      <w:r>
        <w:t xml:space="preserve">Using time series cross validation for models’ accuracy. </w:t>
      </w:r>
    </w:p>
    <w:p w14:paraId="0BAFF169" w14:textId="77777777" w:rsidR="00C11074" w:rsidRDefault="00C11074" w:rsidP="00C11074">
      <w:pPr>
        <w:pStyle w:val="List"/>
      </w:pPr>
    </w:p>
    <w:p w14:paraId="39FC18E3" w14:textId="77CD0DC7" w:rsidR="000164ED" w:rsidRPr="000164ED" w:rsidRDefault="00C11074" w:rsidP="00C11074">
      <w:pPr>
        <w:pStyle w:val="List"/>
      </w:pPr>
      <w:r>
        <w:t xml:space="preserve">We expect to see most weather features like temperature and wind, being the important predictors of air quality, as well as previous day’s AQI being the strongest predictor. Even if our predictions aren’t perfect, we’ll learn what makes air quality predictable (or not) and which factors matter the most for Houston specifically.  </w:t>
      </w:r>
    </w:p>
    <w:sectPr w:rsidR="000164ED" w:rsidRPr="000164ED" w:rsidSect="00E5133F">
      <w:pgSz w:w="12240" w:h="15840" w:code="1"/>
      <w:pgMar w:top="720" w:right="720" w:bottom="720" w:left="720"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A6EB49" w14:textId="77777777" w:rsidR="008E336B" w:rsidRDefault="008E336B" w:rsidP="00EF270B">
      <w:pPr>
        <w:spacing w:line="240" w:lineRule="auto"/>
      </w:pPr>
      <w:r>
        <w:separator/>
      </w:r>
    </w:p>
  </w:endnote>
  <w:endnote w:type="continuationSeparator" w:id="0">
    <w:p w14:paraId="7353D410" w14:textId="77777777" w:rsidR="008E336B" w:rsidRDefault="008E336B" w:rsidP="00EF270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Open Sans">
    <w:charset w:val="00"/>
    <w:family w:val="swiss"/>
    <w:pitch w:val="variable"/>
    <w:sig w:usb0="E00002EF" w:usb1="4000205B" w:usb2="00000028" w:usb3="00000000" w:csb0="0000019F" w:csb1="00000000"/>
  </w:font>
  <w:font w:name="Baskerville Old Face">
    <w:panose1 w:val="02020602080505020303"/>
    <w:charset w:val="00"/>
    <w:family w:val="roman"/>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AA3BCB" w14:textId="77777777" w:rsidR="008E336B" w:rsidRDefault="008E336B" w:rsidP="00EF270B">
      <w:pPr>
        <w:spacing w:line="240" w:lineRule="auto"/>
      </w:pPr>
      <w:r>
        <w:separator/>
      </w:r>
    </w:p>
  </w:footnote>
  <w:footnote w:type="continuationSeparator" w:id="0">
    <w:p w14:paraId="2692762C" w14:textId="77777777" w:rsidR="008E336B" w:rsidRDefault="008E336B" w:rsidP="00EF270B">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F438C48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1280752C"/>
    <w:multiLevelType w:val="hybridMultilevel"/>
    <w:tmpl w:val="F2ECE5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86629D6"/>
    <w:multiLevelType w:val="hybridMultilevel"/>
    <w:tmpl w:val="469AE446"/>
    <w:lvl w:ilvl="0" w:tplc="40090001">
      <w:start w:val="1"/>
      <w:numFmt w:val="bullet"/>
      <w:lvlText w:val=""/>
      <w:lvlJc w:val="left"/>
      <w:pPr>
        <w:ind w:left="1077" w:hanging="360"/>
      </w:pPr>
      <w:rPr>
        <w:rFonts w:ascii="Symbol" w:hAnsi="Symbol" w:hint="default"/>
      </w:rPr>
    </w:lvl>
    <w:lvl w:ilvl="1" w:tplc="40090003" w:tentative="1">
      <w:start w:val="1"/>
      <w:numFmt w:val="bullet"/>
      <w:lvlText w:val="o"/>
      <w:lvlJc w:val="left"/>
      <w:pPr>
        <w:ind w:left="1797" w:hanging="360"/>
      </w:pPr>
      <w:rPr>
        <w:rFonts w:ascii="Courier New" w:hAnsi="Courier New" w:cs="Courier New" w:hint="default"/>
      </w:rPr>
    </w:lvl>
    <w:lvl w:ilvl="2" w:tplc="40090005" w:tentative="1">
      <w:start w:val="1"/>
      <w:numFmt w:val="bullet"/>
      <w:lvlText w:val=""/>
      <w:lvlJc w:val="left"/>
      <w:pPr>
        <w:ind w:left="2517" w:hanging="360"/>
      </w:pPr>
      <w:rPr>
        <w:rFonts w:ascii="Wingdings" w:hAnsi="Wingdings" w:hint="default"/>
      </w:rPr>
    </w:lvl>
    <w:lvl w:ilvl="3" w:tplc="40090001" w:tentative="1">
      <w:start w:val="1"/>
      <w:numFmt w:val="bullet"/>
      <w:lvlText w:val=""/>
      <w:lvlJc w:val="left"/>
      <w:pPr>
        <w:ind w:left="3237" w:hanging="360"/>
      </w:pPr>
      <w:rPr>
        <w:rFonts w:ascii="Symbol" w:hAnsi="Symbol" w:hint="default"/>
      </w:rPr>
    </w:lvl>
    <w:lvl w:ilvl="4" w:tplc="40090003" w:tentative="1">
      <w:start w:val="1"/>
      <w:numFmt w:val="bullet"/>
      <w:lvlText w:val="o"/>
      <w:lvlJc w:val="left"/>
      <w:pPr>
        <w:ind w:left="3957" w:hanging="360"/>
      </w:pPr>
      <w:rPr>
        <w:rFonts w:ascii="Courier New" w:hAnsi="Courier New" w:cs="Courier New" w:hint="default"/>
      </w:rPr>
    </w:lvl>
    <w:lvl w:ilvl="5" w:tplc="40090005" w:tentative="1">
      <w:start w:val="1"/>
      <w:numFmt w:val="bullet"/>
      <w:lvlText w:val=""/>
      <w:lvlJc w:val="left"/>
      <w:pPr>
        <w:ind w:left="4677" w:hanging="360"/>
      </w:pPr>
      <w:rPr>
        <w:rFonts w:ascii="Wingdings" w:hAnsi="Wingdings" w:hint="default"/>
      </w:rPr>
    </w:lvl>
    <w:lvl w:ilvl="6" w:tplc="40090001" w:tentative="1">
      <w:start w:val="1"/>
      <w:numFmt w:val="bullet"/>
      <w:lvlText w:val=""/>
      <w:lvlJc w:val="left"/>
      <w:pPr>
        <w:ind w:left="5397" w:hanging="360"/>
      </w:pPr>
      <w:rPr>
        <w:rFonts w:ascii="Symbol" w:hAnsi="Symbol" w:hint="default"/>
      </w:rPr>
    </w:lvl>
    <w:lvl w:ilvl="7" w:tplc="40090003" w:tentative="1">
      <w:start w:val="1"/>
      <w:numFmt w:val="bullet"/>
      <w:lvlText w:val="o"/>
      <w:lvlJc w:val="left"/>
      <w:pPr>
        <w:ind w:left="6117" w:hanging="360"/>
      </w:pPr>
      <w:rPr>
        <w:rFonts w:ascii="Courier New" w:hAnsi="Courier New" w:cs="Courier New" w:hint="default"/>
      </w:rPr>
    </w:lvl>
    <w:lvl w:ilvl="8" w:tplc="40090005" w:tentative="1">
      <w:start w:val="1"/>
      <w:numFmt w:val="bullet"/>
      <w:lvlText w:val=""/>
      <w:lvlJc w:val="left"/>
      <w:pPr>
        <w:ind w:left="6837" w:hanging="360"/>
      </w:pPr>
      <w:rPr>
        <w:rFonts w:ascii="Wingdings" w:hAnsi="Wingdings" w:hint="default"/>
      </w:rPr>
    </w:lvl>
  </w:abstractNum>
  <w:abstractNum w:abstractNumId="3" w15:restartNumberingAfterBreak="0">
    <w:nsid w:val="340C0100"/>
    <w:multiLevelType w:val="multilevel"/>
    <w:tmpl w:val="3536A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FD07473"/>
    <w:multiLevelType w:val="hybridMultilevel"/>
    <w:tmpl w:val="5CCC9640"/>
    <w:lvl w:ilvl="0" w:tplc="40090001">
      <w:start w:val="1"/>
      <w:numFmt w:val="bullet"/>
      <w:lvlText w:val=""/>
      <w:lvlJc w:val="left"/>
      <w:pPr>
        <w:ind w:left="1077" w:hanging="360"/>
      </w:pPr>
      <w:rPr>
        <w:rFonts w:ascii="Symbol" w:hAnsi="Symbol" w:hint="default"/>
      </w:rPr>
    </w:lvl>
    <w:lvl w:ilvl="1" w:tplc="40090003" w:tentative="1">
      <w:start w:val="1"/>
      <w:numFmt w:val="bullet"/>
      <w:lvlText w:val="o"/>
      <w:lvlJc w:val="left"/>
      <w:pPr>
        <w:ind w:left="1797" w:hanging="360"/>
      </w:pPr>
      <w:rPr>
        <w:rFonts w:ascii="Courier New" w:hAnsi="Courier New" w:cs="Courier New" w:hint="default"/>
      </w:rPr>
    </w:lvl>
    <w:lvl w:ilvl="2" w:tplc="40090005" w:tentative="1">
      <w:start w:val="1"/>
      <w:numFmt w:val="bullet"/>
      <w:lvlText w:val=""/>
      <w:lvlJc w:val="left"/>
      <w:pPr>
        <w:ind w:left="2517" w:hanging="360"/>
      </w:pPr>
      <w:rPr>
        <w:rFonts w:ascii="Wingdings" w:hAnsi="Wingdings" w:hint="default"/>
      </w:rPr>
    </w:lvl>
    <w:lvl w:ilvl="3" w:tplc="40090001" w:tentative="1">
      <w:start w:val="1"/>
      <w:numFmt w:val="bullet"/>
      <w:lvlText w:val=""/>
      <w:lvlJc w:val="left"/>
      <w:pPr>
        <w:ind w:left="3237" w:hanging="360"/>
      </w:pPr>
      <w:rPr>
        <w:rFonts w:ascii="Symbol" w:hAnsi="Symbol" w:hint="default"/>
      </w:rPr>
    </w:lvl>
    <w:lvl w:ilvl="4" w:tplc="40090003" w:tentative="1">
      <w:start w:val="1"/>
      <w:numFmt w:val="bullet"/>
      <w:lvlText w:val="o"/>
      <w:lvlJc w:val="left"/>
      <w:pPr>
        <w:ind w:left="3957" w:hanging="360"/>
      </w:pPr>
      <w:rPr>
        <w:rFonts w:ascii="Courier New" w:hAnsi="Courier New" w:cs="Courier New" w:hint="default"/>
      </w:rPr>
    </w:lvl>
    <w:lvl w:ilvl="5" w:tplc="40090005" w:tentative="1">
      <w:start w:val="1"/>
      <w:numFmt w:val="bullet"/>
      <w:lvlText w:val=""/>
      <w:lvlJc w:val="left"/>
      <w:pPr>
        <w:ind w:left="4677" w:hanging="360"/>
      </w:pPr>
      <w:rPr>
        <w:rFonts w:ascii="Wingdings" w:hAnsi="Wingdings" w:hint="default"/>
      </w:rPr>
    </w:lvl>
    <w:lvl w:ilvl="6" w:tplc="40090001" w:tentative="1">
      <w:start w:val="1"/>
      <w:numFmt w:val="bullet"/>
      <w:lvlText w:val=""/>
      <w:lvlJc w:val="left"/>
      <w:pPr>
        <w:ind w:left="5397" w:hanging="360"/>
      </w:pPr>
      <w:rPr>
        <w:rFonts w:ascii="Symbol" w:hAnsi="Symbol" w:hint="default"/>
      </w:rPr>
    </w:lvl>
    <w:lvl w:ilvl="7" w:tplc="40090003" w:tentative="1">
      <w:start w:val="1"/>
      <w:numFmt w:val="bullet"/>
      <w:lvlText w:val="o"/>
      <w:lvlJc w:val="left"/>
      <w:pPr>
        <w:ind w:left="6117" w:hanging="360"/>
      </w:pPr>
      <w:rPr>
        <w:rFonts w:ascii="Courier New" w:hAnsi="Courier New" w:cs="Courier New" w:hint="default"/>
      </w:rPr>
    </w:lvl>
    <w:lvl w:ilvl="8" w:tplc="40090005" w:tentative="1">
      <w:start w:val="1"/>
      <w:numFmt w:val="bullet"/>
      <w:lvlText w:val=""/>
      <w:lvlJc w:val="left"/>
      <w:pPr>
        <w:ind w:left="6837" w:hanging="360"/>
      </w:pPr>
      <w:rPr>
        <w:rFonts w:ascii="Wingdings" w:hAnsi="Wingdings" w:hint="default"/>
      </w:rPr>
    </w:lvl>
  </w:abstractNum>
  <w:num w:numId="1" w16cid:durableId="1055009549">
    <w:abstractNumId w:val="1"/>
  </w:num>
  <w:num w:numId="2" w16cid:durableId="873925989">
    <w:abstractNumId w:val="4"/>
  </w:num>
  <w:num w:numId="3" w16cid:durableId="1145048583">
    <w:abstractNumId w:val="2"/>
  </w:num>
  <w:num w:numId="4" w16cid:durableId="428891247">
    <w:abstractNumId w:val="3"/>
  </w:num>
  <w:num w:numId="5" w16cid:durableId="19915964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1074"/>
    <w:rsid w:val="000164ED"/>
    <w:rsid w:val="00036F36"/>
    <w:rsid w:val="000429E8"/>
    <w:rsid w:val="000E4322"/>
    <w:rsid w:val="00224CF9"/>
    <w:rsid w:val="00257458"/>
    <w:rsid w:val="00257731"/>
    <w:rsid w:val="00311408"/>
    <w:rsid w:val="00336B0F"/>
    <w:rsid w:val="00353109"/>
    <w:rsid w:val="003B7AE8"/>
    <w:rsid w:val="003D26C7"/>
    <w:rsid w:val="004306FB"/>
    <w:rsid w:val="00463114"/>
    <w:rsid w:val="00475B42"/>
    <w:rsid w:val="0048632A"/>
    <w:rsid w:val="00491853"/>
    <w:rsid w:val="004F5FAC"/>
    <w:rsid w:val="005111D0"/>
    <w:rsid w:val="005718FB"/>
    <w:rsid w:val="005933EA"/>
    <w:rsid w:val="005F2437"/>
    <w:rsid w:val="00657E77"/>
    <w:rsid w:val="00663949"/>
    <w:rsid w:val="00694D69"/>
    <w:rsid w:val="006B04B2"/>
    <w:rsid w:val="006C0F34"/>
    <w:rsid w:val="006E7E6D"/>
    <w:rsid w:val="007206DE"/>
    <w:rsid w:val="007B4308"/>
    <w:rsid w:val="007D6B67"/>
    <w:rsid w:val="007F4E96"/>
    <w:rsid w:val="008C57C3"/>
    <w:rsid w:val="008E336B"/>
    <w:rsid w:val="009B28A1"/>
    <w:rsid w:val="00A03370"/>
    <w:rsid w:val="00AF2A9F"/>
    <w:rsid w:val="00B0165F"/>
    <w:rsid w:val="00B80FFE"/>
    <w:rsid w:val="00B8250D"/>
    <w:rsid w:val="00B84486"/>
    <w:rsid w:val="00BE1752"/>
    <w:rsid w:val="00C11074"/>
    <w:rsid w:val="00C4642B"/>
    <w:rsid w:val="00D30150"/>
    <w:rsid w:val="00D31730"/>
    <w:rsid w:val="00D920AB"/>
    <w:rsid w:val="00DD53B4"/>
    <w:rsid w:val="00E17A6C"/>
    <w:rsid w:val="00E3298B"/>
    <w:rsid w:val="00E5133F"/>
    <w:rsid w:val="00E724A0"/>
    <w:rsid w:val="00E95B46"/>
    <w:rsid w:val="00EA2625"/>
    <w:rsid w:val="00EB3F0C"/>
    <w:rsid w:val="00ED3713"/>
    <w:rsid w:val="00EE1630"/>
    <w:rsid w:val="00EF270B"/>
    <w:rsid w:val="00F247DE"/>
    <w:rsid w:val="00F57BDD"/>
    <w:rsid w:val="00FB0E2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ADD06A"/>
  <w15:chartTrackingRefBased/>
  <w15:docId w15:val="{B0B600C3-0917-403C-AC5E-0D27A678A9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1630"/>
    <w:pPr>
      <w:spacing w:after="0"/>
      <w:jc w:val="both"/>
    </w:pPr>
    <w:rPr>
      <w:color w:val="747474" w:themeColor="background2" w:themeShade="80"/>
      <w:position w:val="8"/>
      <w:lang w:val="en-US"/>
    </w:rPr>
  </w:style>
  <w:style w:type="paragraph" w:styleId="Heading1">
    <w:name w:val="heading 1"/>
    <w:basedOn w:val="Normal"/>
    <w:next w:val="Normal"/>
    <w:link w:val="Heading1Char"/>
    <w:uiPriority w:val="9"/>
    <w:qFormat/>
    <w:rsid w:val="00EA2625"/>
    <w:pPr>
      <w:spacing w:after="80"/>
      <w:outlineLvl w:val="0"/>
    </w:pPr>
    <w:rPr>
      <w:rFonts w:cs="Open Sans"/>
      <w:b/>
      <w:caps/>
      <w:color w:val="262626" w:themeColor="text1" w:themeTint="D9"/>
      <w:sz w:val="26"/>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rsid w:val="00EF270B"/>
    <w:pPr>
      <w:tabs>
        <w:tab w:val="center" w:pos="4513"/>
        <w:tab w:val="right" w:pos="9026"/>
      </w:tabs>
      <w:spacing w:line="240" w:lineRule="auto"/>
    </w:pPr>
  </w:style>
  <w:style w:type="character" w:customStyle="1" w:styleId="HeaderChar">
    <w:name w:val="Header Char"/>
    <w:basedOn w:val="DefaultParagraphFont"/>
    <w:link w:val="Header"/>
    <w:uiPriority w:val="99"/>
    <w:semiHidden/>
    <w:rsid w:val="00E5133F"/>
    <w:rPr>
      <w:color w:val="747474" w:themeColor="background2" w:themeShade="80"/>
      <w:position w:val="8"/>
      <w:sz w:val="24"/>
    </w:rPr>
  </w:style>
  <w:style w:type="paragraph" w:styleId="Footer">
    <w:name w:val="footer"/>
    <w:basedOn w:val="Normal"/>
    <w:link w:val="FooterChar"/>
    <w:uiPriority w:val="99"/>
    <w:semiHidden/>
    <w:rsid w:val="00EF270B"/>
    <w:pPr>
      <w:tabs>
        <w:tab w:val="center" w:pos="4513"/>
        <w:tab w:val="right" w:pos="9026"/>
      </w:tabs>
      <w:spacing w:line="240" w:lineRule="auto"/>
    </w:pPr>
  </w:style>
  <w:style w:type="character" w:customStyle="1" w:styleId="FooterChar">
    <w:name w:val="Footer Char"/>
    <w:basedOn w:val="DefaultParagraphFont"/>
    <w:link w:val="Footer"/>
    <w:uiPriority w:val="99"/>
    <w:semiHidden/>
    <w:rsid w:val="00E5133F"/>
    <w:rPr>
      <w:color w:val="747474" w:themeColor="background2" w:themeShade="80"/>
      <w:position w:val="8"/>
      <w:sz w:val="24"/>
    </w:rPr>
  </w:style>
  <w:style w:type="character" w:styleId="Hyperlink">
    <w:name w:val="Hyperlink"/>
    <w:basedOn w:val="DefaultParagraphFont"/>
    <w:uiPriority w:val="99"/>
    <w:unhideWhenUsed/>
    <w:rsid w:val="00EF270B"/>
    <w:rPr>
      <w:color w:val="467886" w:themeColor="hyperlink"/>
      <w:u w:val="single"/>
    </w:rPr>
  </w:style>
  <w:style w:type="character" w:styleId="UnresolvedMention">
    <w:name w:val="Unresolved Mention"/>
    <w:basedOn w:val="DefaultParagraphFont"/>
    <w:uiPriority w:val="99"/>
    <w:semiHidden/>
    <w:unhideWhenUsed/>
    <w:rsid w:val="00EF270B"/>
    <w:rPr>
      <w:color w:val="605E5C"/>
      <w:shd w:val="clear" w:color="auto" w:fill="E1DFDD"/>
    </w:rPr>
  </w:style>
  <w:style w:type="paragraph" w:styleId="ListParagraph">
    <w:name w:val="List Paragraph"/>
    <w:basedOn w:val="Normal"/>
    <w:uiPriority w:val="34"/>
    <w:semiHidden/>
    <w:qFormat/>
    <w:rsid w:val="00224CF9"/>
    <w:pPr>
      <w:spacing w:line="240" w:lineRule="auto"/>
      <w:ind w:left="720"/>
      <w:contextualSpacing/>
      <w:jc w:val="center"/>
    </w:pPr>
  </w:style>
  <w:style w:type="paragraph" w:customStyle="1" w:styleId="rich-text-component">
    <w:name w:val="rich-text-component"/>
    <w:basedOn w:val="Normal"/>
    <w:semiHidden/>
    <w:rsid w:val="00224CF9"/>
    <w:pPr>
      <w:spacing w:before="100" w:beforeAutospacing="1" w:after="100" w:afterAutospacing="1" w:line="240" w:lineRule="auto"/>
    </w:pPr>
    <w:rPr>
      <w:rFonts w:ascii="Times New Roman" w:eastAsia="Times New Roman" w:hAnsi="Times New Roman" w:cs="Times New Roman"/>
      <w:szCs w:val="24"/>
      <w:lang w:eastAsia="en-IN"/>
    </w:rPr>
  </w:style>
  <w:style w:type="paragraph" w:styleId="Title">
    <w:name w:val="Title"/>
    <w:basedOn w:val="Normal"/>
    <w:next w:val="Normal"/>
    <w:link w:val="TitleChar"/>
    <w:uiPriority w:val="10"/>
    <w:qFormat/>
    <w:rsid w:val="000164ED"/>
    <w:pPr>
      <w:spacing w:after="60" w:line="240" w:lineRule="auto"/>
      <w:contextualSpacing/>
    </w:pPr>
    <w:rPr>
      <w:rFonts w:asciiTheme="majorHAnsi" w:eastAsiaTheme="majorEastAsia" w:hAnsiTheme="majorHAnsi" w:cstheme="majorBidi"/>
      <w:b/>
      <w:caps/>
      <w:color w:val="3A3A3A" w:themeColor="background2" w:themeShade="40"/>
      <w:spacing w:val="20"/>
      <w:sz w:val="44"/>
      <w:szCs w:val="56"/>
    </w:rPr>
  </w:style>
  <w:style w:type="character" w:customStyle="1" w:styleId="TitleChar">
    <w:name w:val="Title Char"/>
    <w:basedOn w:val="DefaultParagraphFont"/>
    <w:link w:val="Title"/>
    <w:uiPriority w:val="10"/>
    <w:rsid w:val="000164ED"/>
    <w:rPr>
      <w:rFonts w:asciiTheme="majorHAnsi" w:eastAsiaTheme="majorEastAsia" w:hAnsiTheme="majorHAnsi" w:cstheme="majorBidi"/>
      <w:b/>
      <w:caps/>
      <w:color w:val="3A3A3A" w:themeColor="background2" w:themeShade="40"/>
      <w:spacing w:val="20"/>
      <w:position w:val="8"/>
      <w:sz w:val="44"/>
      <w:szCs w:val="56"/>
      <w:lang w:val="en-US"/>
    </w:rPr>
  </w:style>
  <w:style w:type="paragraph" w:styleId="Subtitle">
    <w:name w:val="Subtitle"/>
    <w:basedOn w:val="Normal"/>
    <w:next w:val="Normal"/>
    <w:link w:val="SubtitleChar"/>
    <w:uiPriority w:val="11"/>
    <w:qFormat/>
    <w:rsid w:val="00E5133F"/>
    <w:pPr>
      <w:spacing w:after="60" w:line="240" w:lineRule="auto"/>
    </w:pPr>
    <w:rPr>
      <w:rFonts w:cs="Open Sans"/>
      <w:caps/>
      <w:color w:val="3A3A3A" w:themeColor="background2" w:themeShade="40"/>
      <w:spacing w:val="20"/>
      <w:szCs w:val="28"/>
    </w:rPr>
  </w:style>
  <w:style w:type="character" w:customStyle="1" w:styleId="SubtitleChar">
    <w:name w:val="Subtitle Char"/>
    <w:basedOn w:val="DefaultParagraphFont"/>
    <w:link w:val="Subtitle"/>
    <w:uiPriority w:val="11"/>
    <w:rsid w:val="00E5133F"/>
    <w:rPr>
      <w:rFonts w:cs="Open Sans"/>
      <w:caps/>
      <w:color w:val="3A3A3A" w:themeColor="background2" w:themeShade="40"/>
      <w:spacing w:val="20"/>
      <w:position w:val="8"/>
      <w:sz w:val="24"/>
      <w:szCs w:val="28"/>
    </w:rPr>
  </w:style>
  <w:style w:type="paragraph" w:styleId="Date">
    <w:name w:val="Date"/>
    <w:basedOn w:val="Normal"/>
    <w:next w:val="Normal"/>
    <w:link w:val="DateChar"/>
    <w:uiPriority w:val="99"/>
    <w:semiHidden/>
    <w:rsid w:val="00E5133F"/>
    <w:rPr>
      <w:rFonts w:ascii="Open Sans" w:hAnsi="Open Sans" w:cs="Open Sans"/>
      <w:szCs w:val="24"/>
    </w:rPr>
  </w:style>
  <w:style w:type="character" w:customStyle="1" w:styleId="DateChar">
    <w:name w:val="Date Char"/>
    <w:basedOn w:val="DefaultParagraphFont"/>
    <w:link w:val="Date"/>
    <w:uiPriority w:val="99"/>
    <w:semiHidden/>
    <w:rsid w:val="006B04B2"/>
    <w:rPr>
      <w:rFonts w:ascii="Open Sans" w:hAnsi="Open Sans" w:cs="Open Sans"/>
      <w:color w:val="747474" w:themeColor="background2" w:themeShade="80"/>
      <w:position w:val="8"/>
      <w:sz w:val="24"/>
      <w:szCs w:val="24"/>
      <w:lang w:val="en-US"/>
    </w:rPr>
  </w:style>
  <w:style w:type="character" w:customStyle="1" w:styleId="Heading1Char">
    <w:name w:val="Heading 1 Char"/>
    <w:basedOn w:val="DefaultParagraphFont"/>
    <w:link w:val="Heading1"/>
    <w:uiPriority w:val="9"/>
    <w:rsid w:val="00EA2625"/>
    <w:rPr>
      <w:rFonts w:cs="Open Sans"/>
      <w:b/>
      <w:caps/>
      <w:color w:val="262626" w:themeColor="text1" w:themeTint="D9"/>
      <w:position w:val="8"/>
      <w:sz w:val="26"/>
      <w:szCs w:val="24"/>
      <w:lang w:val="en-US"/>
    </w:rPr>
  </w:style>
  <w:style w:type="paragraph" w:styleId="Closing">
    <w:name w:val="Closing"/>
    <w:basedOn w:val="Normal"/>
    <w:link w:val="ClosingChar"/>
    <w:uiPriority w:val="99"/>
    <w:semiHidden/>
    <w:rsid w:val="00E5133F"/>
    <w:rPr>
      <w:rFonts w:ascii="Open Sans" w:hAnsi="Open Sans" w:cs="Open Sans"/>
      <w:szCs w:val="24"/>
    </w:rPr>
  </w:style>
  <w:style w:type="character" w:customStyle="1" w:styleId="ClosingChar">
    <w:name w:val="Closing Char"/>
    <w:basedOn w:val="DefaultParagraphFont"/>
    <w:link w:val="Closing"/>
    <w:uiPriority w:val="99"/>
    <w:semiHidden/>
    <w:rsid w:val="006B04B2"/>
    <w:rPr>
      <w:rFonts w:ascii="Open Sans" w:hAnsi="Open Sans" w:cs="Open Sans"/>
      <w:color w:val="747474" w:themeColor="background2" w:themeShade="80"/>
      <w:position w:val="8"/>
      <w:sz w:val="24"/>
      <w:szCs w:val="24"/>
      <w:lang w:val="en-US"/>
    </w:rPr>
  </w:style>
  <w:style w:type="paragraph" w:styleId="Signature">
    <w:name w:val="Signature"/>
    <w:basedOn w:val="Normal"/>
    <w:link w:val="SignatureChar"/>
    <w:uiPriority w:val="99"/>
    <w:semiHidden/>
    <w:rsid w:val="00E5133F"/>
    <w:rPr>
      <w:rFonts w:ascii="Open Sans" w:hAnsi="Open Sans" w:cs="Open Sans"/>
      <w:szCs w:val="24"/>
    </w:rPr>
  </w:style>
  <w:style w:type="character" w:customStyle="1" w:styleId="SignatureChar">
    <w:name w:val="Signature Char"/>
    <w:basedOn w:val="DefaultParagraphFont"/>
    <w:link w:val="Signature"/>
    <w:uiPriority w:val="99"/>
    <w:semiHidden/>
    <w:rsid w:val="006B04B2"/>
    <w:rPr>
      <w:rFonts w:ascii="Open Sans" w:hAnsi="Open Sans" w:cs="Open Sans"/>
      <w:color w:val="747474" w:themeColor="background2" w:themeShade="80"/>
      <w:position w:val="8"/>
      <w:sz w:val="24"/>
      <w:szCs w:val="24"/>
      <w:lang w:val="en-US"/>
    </w:rPr>
  </w:style>
  <w:style w:type="paragraph" w:styleId="List">
    <w:name w:val="List"/>
    <w:basedOn w:val="Normal"/>
    <w:uiPriority w:val="99"/>
    <w:rsid w:val="00EA2625"/>
    <w:pPr>
      <w:tabs>
        <w:tab w:val="right" w:pos="10800"/>
      </w:tabs>
    </w:pPr>
    <w:rPr>
      <w:sz w:val="24"/>
    </w:rPr>
  </w:style>
  <w:style w:type="paragraph" w:styleId="ListBullet">
    <w:name w:val="List Bullet"/>
    <w:basedOn w:val="Normal"/>
    <w:uiPriority w:val="99"/>
    <w:rsid w:val="00EE1630"/>
    <w:pPr>
      <w:numPr>
        <w:numId w:val="5"/>
      </w:numPr>
      <w:spacing w:line="240" w:lineRule="auto"/>
      <w:ind w:left="1080"/>
      <w:contextualSpacing/>
    </w:pPr>
  </w:style>
  <w:style w:type="character" w:styleId="Emphasis">
    <w:name w:val="Emphasis"/>
    <w:basedOn w:val="DefaultParagraphFont"/>
    <w:uiPriority w:val="20"/>
    <w:qFormat/>
    <w:rsid w:val="00EA2625"/>
    <w:rPr>
      <w:b/>
      <w:i w:val="0"/>
      <w:iCs/>
    </w:rPr>
  </w:style>
  <w:style w:type="paragraph" w:customStyle="1" w:styleId="Space">
    <w:name w:val="Space"/>
    <w:basedOn w:val="Normal"/>
    <w:qFormat/>
    <w:rsid w:val="00EA2625"/>
    <w:rPr>
      <w:sz w:val="1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06484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oangthuytien\AppData\Roaming\Microsoft\Templates\Simple%20marketing%20director%20resume.dotx" TargetMode="External"/></Relationships>
</file>

<file path=word/theme/theme1.xml><?xml version="1.0" encoding="utf-8"?>
<a:theme xmlns:a="http://schemas.openxmlformats.org/drawingml/2006/main" name="Office Theme">
  <a:themeElements>
    <a:clrScheme name="Professional Blue">
      <a:dk1>
        <a:srgbClr val="000000"/>
      </a:dk1>
      <a:lt1>
        <a:srgbClr val="FFFFFF"/>
      </a:lt1>
      <a:dk2>
        <a:srgbClr val="0E2841"/>
      </a:dk2>
      <a:lt2>
        <a:srgbClr val="E8E8E8"/>
      </a:lt2>
      <a:accent1>
        <a:srgbClr val="002C56"/>
      </a:accent1>
      <a:accent2>
        <a:srgbClr val="7FA0F7"/>
      </a:accent2>
      <a:accent3>
        <a:srgbClr val="0043F1"/>
      </a:accent3>
      <a:accent4>
        <a:srgbClr val="EAEAEA"/>
      </a:accent4>
      <a:accent5>
        <a:srgbClr val="F2F3F3"/>
      </a:accent5>
      <a:accent6>
        <a:srgbClr val="D5DCE4"/>
      </a:accent6>
      <a:hlink>
        <a:srgbClr val="467886"/>
      </a:hlink>
      <a:folHlink>
        <a:srgbClr val="96607D"/>
      </a:folHlink>
    </a:clrScheme>
    <a:fontScheme name="Custom 13">
      <a:majorFont>
        <a:latin typeface="Baskerville Old Face"/>
        <a:ea typeface=""/>
        <a:cs typeface=""/>
      </a:majorFont>
      <a:minorFont>
        <a:latin typeface="Aptos"/>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TaxCatchAll xmlns="230e9df3-be65-4c73-a93b-d1236ebd677e" xsi:nil="true"/>
    <ImageTagsTaxHTField xmlns="71af3243-3dd4-4a8d-8c0d-dd76da1f02a5">
      <Terms xmlns="http://schemas.microsoft.com/office/infopath/2007/PartnerControls"/>
    </ImageTagsTaxHTField>
    <Image xmlns="71af3243-3dd4-4a8d-8c0d-dd76da1f02a5">
      <Url xsi:nil="true"/>
      <Description xsi:nil="true"/>
    </Image>
    <Status xmlns="71af3243-3dd4-4a8d-8c0d-dd76da1f02a5">Not started</Status>
    <Background xmlns="71af3243-3dd4-4a8d-8c0d-dd76da1f02a5">false</Background>
    <MediaServiceKeyPoints xmlns="71af3243-3dd4-4a8d-8c0d-dd76da1f02a5" xsi:nil="true"/>
    <SharedWithUsers xmlns="16c05727-aa75-4e4a-9b5f-8a80a1165891">
      <UserInfo>
        <DisplayName/>
        <AccountId xsi:nil="true"/>
        <AccountType/>
      </UserInfo>
    </SharedWithUser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30" ma:contentTypeDescription="Create a new document." ma:contentTypeScope="" ma:versionID="cec0622158e8f13124e9e8fd4de31bd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52f30ab005d15df08657af532e6e3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hidden="true"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hidden="tru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hidden="true" ma:internalName="Background" ma:readOnly="false">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element name="MediaServiceBillingMetadata" ma:index="33" nillable="true" ma:displayName="MediaServiceBillingMetadata" ma:hidden="true" ma:internalName="MediaServiceBillingMetadata"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FA1C4FC-8415-4BF3-9F42-41DE68C426A1}">
  <ds:schemaRefs>
    <ds:schemaRef ds:uri="http://schemas.microsoft.com/office/2006/metadata/properties"/>
    <ds:schemaRef ds:uri="http://schemas.microsoft.com/office/infopath/2007/PartnerControls"/>
    <ds:schemaRef ds:uri="http://schemas.microsoft.com/sharepoint/v3"/>
    <ds:schemaRef ds:uri="230e9df3-be65-4c73-a93b-d1236ebd677e"/>
    <ds:schemaRef ds:uri="71af3243-3dd4-4a8d-8c0d-dd76da1f02a5"/>
    <ds:schemaRef ds:uri="16c05727-aa75-4e4a-9b5f-8a80a1165891"/>
  </ds:schemaRefs>
</ds:datastoreItem>
</file>

<file path=customXml/itemProps2.xml><?xml version="1.0" encoding="utf-8"?>
<ds:datastoreItem xmlns:ds="http://schemas.openxmlformats.org/officeDocument/2006/customXml" ds:itemID="{F8158BE5-FF4A-47EA-ABCC-F2FC8C69734F}">
  <ds:schemaRefs>
    <ds:schemaRef ds:uri="http://schemas.microsoft.com/sharepoint/v3/contenttype/forms"/>
  </ds:schemaRefs>
</ds:datastoreItem>
</file>

<file path=customXml/itemProps3.xml><?xml version="1.0" encoding="utf-8"?>
<ds:datastoreItem xmlns:ds="http://schemas.openxmlformats.org/officeDocument/2006/customXml" ds:itemID="{E334ADCA-0391-45BE-A0B8-AA9AA901625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Simple marketing director resume</Template>
  <TotalTime>2</TotalTime>
  <Pages>5</Pages>
  <Words>1003</Words>
  <Characters>5718</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hoangthuytien</dc:creator>
  <cp:keywords/>
  <dc:description/>
  <cp:lastModifiedBy>Tiên Hoàng</cp:lastModifiedBy>
  <cp:revision>1</cp:revision>
  <dcterms:created xsi:type="dcterms:W3CDTF">2026-04-25T19:19:00Z</dcterms:created>
  <dcterms:modified xsi:type="dcterms:W3CDTF">2026-04-25T19:21:00Z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MediaServiceImageTags">
    <vt:lpwstr/>
  </property>
  <property fmtid="{D5CDD505-2E9C-101B-9397-08002B2CF9AE}" pid="4" name="Order">
    <vt:r8>5356900</vt:r8>
  </property>
  <property fmtid="{D5CDD505-2E9C-101B-9397-08002B2CF9AE}" pid="5" name="xd_Signature">
    <vt:bool>false</vt:bool>
  </property>
  <property fmtid="{D5CDD505-2E9C-101B-9397-08002B2CF9AE}" pid="6" name="xd_ProgID">
    <vt:lpwstr/>
  </property>
  <property fmtid="{D5CDD505-2E9C-101B-9397-08002B2CF9AE}" pid="7" name="TemplateUrl">
    <vt:lpwstr/>
  </property>
  <property fmtid="{D5CDD505-2E9C-101B-9397-08002B2CF9AE}" pid="8" name="ComplianceAssetId">
    <vt:lpwstr/>
  </property>
  <property fmtid="{D5CDD505-2E9C-101B-9397-08002B2CF9AE}" pid="9" name="_ExtendedDescription">
    <vt:lpwstr/>
  </property>
  <property fmtid="{D5CDD505-2E9C-101B-9397-08002B2CF9AE}" pid="10" name="TriggerFlowInfo">
    <vt:lpwstr/>
  </property>
</Properties>
</file>